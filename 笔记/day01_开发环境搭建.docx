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bookmarkStart w:id="1" w:name="_GoBack"/>
      <w:r>
        <w:rPr>
          <w:rFonts w:hint="eastAsia"/>
          <w:lang w:val="en-US" w:eastAsia="zh-CN"/>
        </w:rPr>
        <w:t>开发环境搭建</w:t>
      </w:r>
    </w:p>
    <w:bookmarkEnd w:id="1"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1、JVM、JRE、JDK介绍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JVM(JVM Java Virtual Machine)：核心机制，Java虚拟机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JVM是一个虚拟的计算机，具有指令集并使用不同的存储区域。负责执行指令，管理数据、内存、寄存器。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对于不同的平台，有不同的虚拟机。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Java虚拟机机制屏蔽了底层运行平台的差别，实现了“一次编译，到处运行”。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95470" cy="1353185"/>
            <wp:effectExtent l="0" t="0" r="0" b="0"/>
            <wp:docPr id="4" name="Picture 7" descr="捕获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7" descr="捕获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5470" cy="1353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因为有了JVM，同一个Java 程序在三个不同的操作系统中都可以执行。这样就实现了Java 程序的跨平台性。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（2）JRE(Java Runtime Environment    Java运行环境)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包括Java虚拟机(JVM Java Virtual Machine)和Java程序所需的核心类库等，如果想要运行一个开发好的Java程序，计算机中只需要安装JRE即可。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（3）JDK(Java Development Kit    Java开发工具包)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JDK是提供给Java开发人员使用的，其中包含了java的开发工具，也包括了JRE。所以安装了JDK，就不用在单独安装JRE了。其中的开发工具：编译工具(javac.exe)  打包工具(jar.exe)等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简单而言，使用JDK的开发工具完成的java程序，交给JRE去运行。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11575" cy="1814195"/>
            <wp:effectExtent l="0" t="0" r="317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11575" cy="1814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6643370" cy="4286250"/>
            <wp:effectExtent l="0" t="0" r="5080" b="0"/>
            <wp:docPr id="116" name="图片 116" descr="java8.0_plat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 descr="java8.0_platfor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JDK安装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（1）下载 JDK</w:t>
      </w:r>
    </w:p>
    <w:p>
      <w:pPr>
        <w:rPr>
          <w:rFonts w:hint="eastAsia"/>
        </w:rPr>
      </w:pPr>
      <w:r>
        <w:rPr>
          <w:rFonts w:hint="eastAsia"/>
        </w:rPr>
        <w:t>www.oracle.com</w:t>
      </w:r>
    </w:p>
    <w:p>
      <w:r>
        <w:drawing>
          <wp:inline distT="0" distB="0" distL="114300" distR="114300">
            <wp:extent cx="6391910" cy="3263900"/>
            <wp:effectExtent l="0" t="0" r="8890" b="12700"/>
            <wp:docPr id="313" name="图片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图片 3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1910" cy="326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下载对应平台的</w:t>
      </w:r>
      <w:r>
        <w:rPr>
          <w:rFonts w:hint="eastAsia"/>
          <w:lang w:val="en-US" w:eastAsia="zh-CN"/>
        </w:rPr>
        <w:t>JDK</w:t>
      </w:r>
    </w:p>
    <w:p>
      <w:r>
        <w:drawing>
          <wp:inline distT="0" distB="0" distL="114300" distR="114300">
            <wp:extent cx="6645275" cy="4860925"/>
            <wp:effectExtent l="0" t="0" r="3175" b="15875"/>
            <wp:docPr id="314" name="图片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图片 3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4860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37655" cy="3094355"/>
            <wp:effectExtent l="0" t="0" r="10795" b="10795"/>
            <wp:docPr id="315" name="图片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图片 3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3094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双击下载：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Windows32位操作系统下载 如jdk-8u121-windows-i586.exe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Windows64位操作系统下载 如jdk-8u121-windows-x64.exe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45275" cy="4404360"/>
            <wp:effectExtent l="0" t="0" r="3175" b="15240"/>
            <wp:docPr id="327" name="图片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图片 32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4404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（2）安装</w:t>
      </w:r>
    </w:p>
    <w:p>
      <w:pPr>
        <w:numPr>
          <w:ilvl w:val="0"/>
          <w:numId w:val="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 JDK</w:t>
      </w:r>
    </w:p>
    <w:p>
      <w:pPr>
        <w:numPr>
          <w:ilvl w:val="1"/>
          <w:numId w:val="3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傻瓜式安装，下一步即可。</w:t>
      </w:r>
    </w:p>
    <w:p>
      <w:pPr>
        <w:numPr>
          <w:ilvl w:val="1"/>
          <w:numId w:val="3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建议：安装路径不要有中文或者特殊符号如空格等。</w:t>
      </w:r>
    </w:p>
    <w:p>
      <w:pPr>
        <w:numPr>
          <w:ilvl w:val="1"/>
          <w:numId w:val="3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当提示安装 JRE 时，可以选择不安装。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双击安装包，进入安装向导</w:t>
      </w:r>
    </w:p>
    <w:p>
      <w:r>
        <w:drawing>
          <wp:inline distT="0" distB="0" distL="114300" distR="114300">
            <wp:extent cx="3952240" cy="2761615"/>
            <wp:effectExtent l="0" t="0" r="10160" b="635"/>
            <wp:docPr id="316" name="图片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图片 3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2761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95215" cy="3733165"/>
            <wp:effectExtent l="0" t="0" r="635" b="635"/>
            <wp:docPr id="317" name="图片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图片 3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4、下一步，更改安装路径，选择安装所有组件</w:t>
      </w:r>
    </w:p>
    <w:p>
      <w:r>
        <w:drawing>
          <wp:inline distT="0" distB="0" distL="114300" distR="114300">
            <wp:extent cx="4895215" cy="3733165"/>
            <wp:effectExtent l="0" t="0" r="635" b="635"/>
            <wp:docPr id="318" name="图片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图片 3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）取消安装独立的</w:t>
      </w:r>
      <w:r>
        <w:rPr>
          <w:rFonts w:hint="eastAsia"/>
          <w:lang w:val="en-US" w:eastAsia="zh-CN"/>
        </w:rPr>
        <w:t>JRE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因为JDK中已经包含JRE，对于开发人员来说，可以不需要安装独立的JRE，如果想要取消安装JRE，</w:t>
      </w:r>
    </w:p>
    <w:p>
      <w:r>
        <w:drawing>
          <wp:inline distT="0" distB="0" distL="114300" distR="114300">
            <wp:extent cx="4780915" cy="3704590"/>
            <wp:effectExtent l="0" t="0" r="635" b="10160"/>
            <wp:docPr id="319" name="图片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图片 3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95215" cy="3733165"/>
            <wp:effectExtent l="0" t="0" r="635" b="635"/>
            <wp:docPr id="320" name="图片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图片 3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）更改</w:t>
      </w:r>
      <w:r>
        <w:rPr>
          <w:rFonts w:hint="eastAsia"/>
          <w:lang w:val="en-US" w:eastAsia="zh-CN"/>
        </w:rPr>
        <w:t>JDK的安装路径</w:t>
      </w:r>
    </w:p>
    <w:p>
      <w:r>
        <w:drawing>
          <wp:inline distT="0" distB="0" distL="114300" distR="114300">
            <wp:extent cx="4895215" cy="3733165"/>
            <wp:effectExtent l="0" t="0" r="635" b="635"/>
            <wp:docPr id="321" name="图片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图片 3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95215" cy="3733165"/>
            <wp:effectExtent l="0" t="0" r="635" b="635"/>
            <wp:docPr id="322" name="图片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图片 3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注意：这里安装目录中包含</w:t>
      </w:r>
      <w:r>
        <w:rPr>
          <w:rFonts w:hint="eastAsia"/>
          <w:lang w:val="en-US" w:eastAsia="zh-CN"/>
        </w:rPr>
        <w:t>Java\JDK1.8.0_51，这样下次就比较直观的能够清楚自己安装的是哪个版本的JDK</w:t>
      </w:r>
    </w:p>
    <w:p>
      <w:r>
        <w:drawing>
          <wp:inline distT="0" distB="0" distL="114300" distR="114300">
            <wp:extent cx="4895215" cy="3733165"/>
            <wp:effectExtent l="0" t="0" r="635" b="635"/>
            <wp:docPr id="323" name="图片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图片 3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5、下一步，开始安装</w:t>
      </w:r>
    </w:p>
    <w:p>
      <w:r>
        <w:drawing>
          <wp:inline distT="0" distB="0" distL="114300" distR="114300">
            <wp:extent cx="4895215" cy="3733165"/>
            <wp:effectExtent l="0" t="0" r="635" b="635"/>
            <wp:docPr id="324" name="图片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图片 32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95215" cy="3733165"/>
            <wp:effectExtent l="0" t="0" r="635" b="635"/>
            <wp:docPr id="325" name="图片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图片 32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645275" cy="3564890"/>
            <wp:effectExtent l="0" t="0" r="3175" b="1651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564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环境变量的配置</w:t>
      </w:r>
    </w:p>
    <w:p>
      <w:pPr>
        <w:numPr>
          <w:ilvl w:val="0"/>
          <w:numId w:val="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配置环境变量</w:t>
      </w:r>
    </w:p>
    <w:p>
      <w:pPr>
        <w:numPr>
          <w:ilvl w:val="1"/>
          <w:numId w:val="3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path：windows系统执行命令时要搜寻的路径。</w:t>
      </w:r>
    </w:p>
    <w:p>
      <w:pPr>
        <w:numPr>
          <w:ilvl w:val="1"/>
          <w:numId w:val="3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classpath：JDK1.5之前必须配置，JDK1.5 之后可选配置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（1）在dos命令行中敲入javac，出现错误提示：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03345" cy="496570"/>
            <wp:effectExtent l="0" t="0" r="1905" b="1778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3345" cy="496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错误原因：当前执行的程序在当前目录下如果不存在，windows系统会在系统中已有的一个名为path的环境变量指定的目录中查找。如果仍未找到，会出现以上的错误提示。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（2）进入到  jdk安装路径\bin目录下，执行javac，会看到javac参数提示信息。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94760" cy="633730"/>
            <wp:effectExtent l="0" t="0" r="15240" b="1397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633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（3）每次执行 java 的工具都要进入到bin目录下，是非常麻烦的。可不可以在任何目录下都可以执行java的工具呢？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根据windows系统在查找可执行程序的原理，可以将java工具所在路径定义到 path 环境变量中，让系统帮我们去找运行执行的程序。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方式一：直接配置path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我的电脑/计算机右键属性，选择高级系统设置</w:t>
      </w:r>
    </w:p>
    <w:p>
      <w:r>
        <w:drawing>
          <wp:inline distT="0" distB="0" distL="114300" distR="114300">
            <wp:extent cx="6645275" cy="4404360"/>
            <wp:effectExtent l="0" t="0" r="3175" b="15240"/>
            <wp:docPr id="337" name="图片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图片 33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4404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点击【环境变量】</w:t>
      </w:r>
    </w:p>
    <w:p>
      <w:r>
        <w:drawing>
          <wp:inline distT="0" distB="0" distL="114300" distR="114300">
            <wp:extent cx="3999865" cy="4209415"/>
            <wp:effectExtent l="0" t="0" r="635" b="635"/>
            <wp:docPr id="338" name="图片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图片 33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4209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61740" cy="3856990"/>
            <wp:effectExtent l="0" t="0" r="10160" b="10160"/>
            <wp:docPr id="3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1740" cy="3856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99790" cy="1381125"/>
            <wp:effectExtent l="0" t="0" r="10160" b="9525"/>
            <wp:docPr id="3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9979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在path中新加环境变量时，建议把原来的值复制到记事本中再编辑，在原来的值前面增加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D:\ProgramFiles\Java\jdk1.8.0_141\bin</w:t>
      </w:r>
      <w:r>
        <w:rPr>
          <w:rFonts w:hint="eastAsia"/>
          <w:lang w:val="en-US" w:eastAsia="zh-CN"/>
        </w:rPr>
        <w:t xml:space="preserve">; </w:t>
      </w:r>
    </w:p>
    <w:p>
      <w:pPr>
        <w:rPr>
          <w:rFonts w:hint="eastAsia"/>
          <w:lang w:eastAsia="zh-CN"/>
        </w:rPr>
      </w:pPr>
      <w:r>
        <w:rPr>
          <w:rFonts w:hint="eastAsia"/>
        </w:rPr>
        <w:t>然后再复制回去，避免出错</w:t>
      </w:r>
      <w:r>
        <w:rPr>
          <w:rFonts w:hint="eastAsia"/>
          <w:lang w:eastAsia="zh-CN"/>
        </w:rPr>
        <w:t>。</w:t>
      </w:r>
    </w:p>
    <w:p>
      <w:r>
        <w:rPr>
          <w:rFonts w:hint="eastAsia"/>
          <w:lang w:eastAsia="zh-CN"/>
        </w:rPr>
        <w:t>标点符号是英文半角输入方式。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42100" cy="1045210"/>
            <wp:effectExtent l="0" t="0" r="6350" b="2540"/>
            <wp:docPr id="3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45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方式二：配置JAVA_HOME+path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我的电脑/计算机右键属性，选择高级系统设置</w:t>
      </w:r>
    </w:p>
    <w:p>
      <w:r>
        <w:drawing>
          <wp:inline distT="0" distB="0" distL="114300" distR="114300">
            <wp:extent cx="6645275" cy="4404360"/>
            <wp:effectExtent l="0" t="0" r="3175" b="15240"/>
            <wp:docPr id="328" name="图片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图片 32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4404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点击【环境变量】</w:t>
      </w:r>
    </w:p>
    <w:p>
      <w:r>
        <w:drawing>
          <wp:inline distT="0" distB="0" distL="114300" distR="114300">
            <wp:extent cx="3999865" cy="4209415"/>
            <wp:effectExtent l="0" t="0" r="635" b="635"/>
            <wp:docPr id="329" name="图片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图片 32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4209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新建变量“JAVA_HOME”，值为JDK的安装路径，JDK安装的根目录：</w:t>
      </w:r>
      <w:bookmarkStart w:id="0" w:name="OLE_LINK1"/>
      <w:r>
        <w:rPr>
          <w:rFonts w:hint="eastAsia"/>
          <w:lang w:val="en-US" w:eastAsia="zh-CN"/>
        </w:rPr>
        <w:t>D:\ProgramFiles\Java\jdk1.8.0_141</w:t>
      </w:r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这里注意：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如果是以后都在该用户下开发使用JDK，那么可以选择新建用户变量；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如果是以后希望在所有用户下该变量都可见，那么选择新建系统变量；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JAVA_HOME是JDK安装的根目录，不是Java开发工具的bin目录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52215" cy="3866515"/>
            <wp:effectExtent l="0" t="0" r="635" b="635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3866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99790" cy="1381125"/>
            <wp:effectExtent l="0" t="0" r="10160" b="9525"/>
            <wp:docPr id="331" name="图片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图片 3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9979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把JAVA_HOME变量值添加到path变量中：%JAVA_HOME%\bin;</w:t>
      </w:r>
    </w:p>
    <w:p>
      <w:r>
        <w:drawing>
          <wp:inline distT="0" distB="0" distL="114300" distR="114300">
            <wp:extent cx="6400165" cy="1095375"/>
            <wp:effectExtent l="0" t="0" r="635" b="9525"/>
            <wp:docPr id="3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16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399790" cy="1381125"/>
            <wp:effectExtent l="0" t="0" r="10160" b="9525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9979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在path中新加环境变量时，建议把原来的值复制到记事本中，再编辑，在原来的值前面增加%JAVA_HOME%\bin;然后再复制回去，避免出错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639560" cy="1411605"/>
            <wp:effectExtent l="0" t="0" r="8890" b="17145"/>
            <wp:docPr id="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1411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如果新建的是用户变量JAVA_HOME，那么只能把JAVA_HOME添加到用户变量的path中，否则可能出现找不到JAVA_HOME的情况，</w:t>
      </w:r>
      <w:r>
        <w:rPr>
          <w:rFonts w:hint="eastAsia"/>
          <w:lang w:val="en-US" w:eastAsia="zh-CN"/>
        </w:rPr>
        <w:t>如果用户变量没有path，可以再新建一个path变量（path变量是windows系统执行命令时要搜寻的路径），如果已经存在path，那么编辑即可，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如果新建的是系统变量JAVA_HOME，那么只能把JAVA_HOME添加到系统变量的path中，否则可能出现找不到JAVA_HOME的情况</w:t>
      </w:r>
    </w:p>
    <w:p/>
    <w:p>
      <w:r>
        <w:drawing>
          <wp:inline distT="0" distB="0" distL="114300" distR="114300">
            <wp:extent cx="2774315" cy="2858770"/>
            <wp:effectExtent l="0" t="0" r="6985" b="17780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74315" cy="2858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b/>
          <w:bCs/>
          <w:sz w:val="72"/>
          <w:szCs w:val="72"/>
          <w:lang w:val="en-US" w:eastAsia="zh-CN"/>
        </w:rPr>
        <w:t>或</w:t>
      </w:r>
      <w:r>
        <w:rPr>
          <w:rFonts w:hint="eastAsia"/>
          <w:b/>
          <w:bCs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809240" cy="2894965"/>
            <wp:effectExtent l="0" t="0" r="10160" b="635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4、测试环境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检验javac命令</w:t>
      </w:r>
    </w:p>
    <w:p>
      <w:r>
        <w:drawing>
          <wp:inline distT="0" distB="0" distL="114300" distR="114300">
            <wp:extent cx="6181090" cy="3961765"/>
            <wp:effectExtent l="0" t="0" r="10160" b="635"/>
            <wp:docPr id="335" name="图片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图片 3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961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检验java命令</w:t>
      </w:r>
    </w:p>
    <w:p>
      <w:r>
        <w:drawing>
          <wp:inline distT="0" distB="0" distL="114300" distR="114300">
            <wp:extent cx="6181090" cy="3961765"/>
            <wp:effectExtent l="0" t="0" r="10160" b="635"/>
            <wp:docPr id="336" name="图片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图片 3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961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5、卸载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在控制面板或电脑管家卸载JDK</w:t>
      </w:r>
    </w:p>
    <w:p>
      <w:r>
        <w:drawing>
          <wp:inline distT="0" distB="0" distL="114300" distR="114300">
            <wp:extent cx="6640830" cy="4303395"/>
            <wp:effectExtent l="0" t="0" r="7620" b="1905"/>
            <wp:docPr id="34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图片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4303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152265" cy="1266825"/>
            <wp:effectExtent l="0" t="0" r="635" b="9525"/>
            <wp:docPr id="34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图片 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5226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85565" cy="1524000"/>
            <wp:effectExtent l="0" t="0" r="635" b="0"/>
            <wp:docPr id="34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图片 1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卸载后建议把相关的环境变量也删除了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0050A6"/>
    <w:multiLevelType w:val="singleLevel"/>
    <w:tmpl w:val="580050A6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580051A9"/>
    <w:multiLevelType w:val="singleLevel"/>
    <w:tmpl w:val="580051A9"/>
    <w:lvl w:ilvl="0" w:tentative="0">
      <w:start w:val="2"/>
      <w:numFmt w:val="decimal"/>
      <w:suff w:val="nothing"/>
      <w:lvlText w:val="%1、"/>
      <w:lvlJc w:val="left"/>
    </w:lvl>
  </w:abstractNum>
  <w:abstractNum w:abstractNumId="2">
    <w:nsid w:val="58005216"/>
    <w:multiLevelType w:val="multilevel"/>
    <w:tmpl w:val="5800521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">
    <w:nsid w:val="58005233"/>
    <w:multiLevelType w:val="singleLevel"/>
    <w:tmpl w:val="58005233"/>
    <w:lvl w:ilvl="0" w:tentative="0">
      <w:start w:val="3"/>
      <w:numFmt w:val="decimal"/>
      <w:suff w:val="nothing"/>
      <w:lvlText w:val="%1、"/>
      <w:lvlJc w:val="left"/>
    </w:lvl>
  </w:abstractNum>
  <w:abstractNum w:abstractNumId="4">
    <w:nsid w:val="58005329"/>
    <w:multiLevelType w:val="singleLevel"/>
    <w:tmpl w:val="5800532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3EA6B50"/>
    <w:rsid w:val="03EA6B50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rene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2018-07-06T00:25:00Z</dcterms:created>
  <dc:creator>Irene</dc:creator>
  <cp:lastModifiedBy>Irene</cp:lastModifiedBy>
  <dcterms:modified xsi:type="dcterms:W3CDTF">2018-07-06T00:25:31Z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